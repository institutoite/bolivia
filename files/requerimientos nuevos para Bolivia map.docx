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24C6" w14:textId="625DB04E" w:rsidR="0020251E" w:rsidRDefault="0020251E" w:rsidP="00F742CD">
      <w:pPr>
        <w:rPr>
          <w:rFonts w:ascii="Montserrat" w:hAnsi="Montserrat"/>
        </w:rPr>
      </w:pPr>
    </w:p>
    <w:p w14:paraId="73426EDF" w14:textId="77777777" w:rsidR="0020251E" w:rsidRPr="0020251E" w:rsidRDefault="0020251E" w:rsidP="0020251E">
      <w:pPr>
        <w:rPr>
          <w:rFonts w:ascii="Montserrat" w:hAnsi="Montserrat"/>
          <w:lang w:val="es-US"/>
        </w:rPr>
      </w:pPr>
      <w:hyperlink r:id="rId7" w:history="1">
        <w:r w:rsidRPr="0020251E">
          <w:rPr>
            <w:rStyle w:val="Hipervnculo"/>
            <w:rFonts w:ascii="Montserrat" w:hAnsi="Montserrat"/>
            <w:b/>
            <w:bCs/>
            <w:lang w:val="es-US"/>
          </w:rPr>
          <w:br/>
          <w:t>Gloria&lt;3</w:t>
        </w:r>
      </w:hyperlink>
    </w:p>
    <w:p w14:paraId="56A44F88" w14:textId="77777777" w:rsidR="0020251E" w:rsidRDefault="0020251E" w:rsidP="0020251E">
      <w:pPr>
        <w:rPr>
          <w:rFonts w:ascii="Montserrat" w:hAnsi="Montserrat"/>
          <w:lang w:val="es-US"/>
        </w:rPr>
      </w:pPr>
      <w:r w:rsidRPr="0020251E">
        <w:rPr>
          <w:rFonts w:ascii="Montserrat" w:hAnsi="Montserrat"/>
          <w:lang w:val="es-US"/>
        </w:rPr>
        <w:t>y solo se podría resaltar un departamento dentro del mapa?</w:t>
      </w:r>
    </w:p>
    <w:p w14:paraId="44709F50" w14:textId="46A66788" w:rsidR="0020251E" w:rsidRDefault="0020251E" w:rsidP="0020251E">
      <w:pPr>
        <w:rPr>
          <w:rFonts w:ascii="Montserrat" w:hAnsi="Montserrat"/>
        </w:rPr>
      </w:pPr>
      <w:proofErr w:type="gramStart"/>
      <w:r w:rsidRPr="0020251E">
        <w:rPr>
          <w:rFonts w:ascii="Montserrat" w:hAnsi="Montserrat"/>
        </w:rPr>
        <w:t>Pregunta seria cual es el objetivo del programas o app?</w:t>
      </w:r>
      <w:proofErr w:type="gramEnd"/>
      <w:r w:rsidRPr="0020251E">
        <w:rPr>
          <w:rFonts w:ascii="Montserrat" w:hAnsi="Montserrat"/>
        </w:rPr>
        <w:t xml:space="preserve"> Quizás como sugerencia para darle un sentido al proyecto es que al darle clic a una parte del mapa este de devuelva la información del lugar población fauna comidas </w:t>
      </w:r>
      <w:proofErr w:type="spellStart"/>
      <w:r w:rsidRPr="0020251E">
        <w:rPr>
          <w:rFonts w:ascii="Montserrat" w:hAnsi="Montserrat"/>
        </w:rPr>
        <w:t>etc</w:t>
      </w:r>
      <w:proofErr w:type="spellEnd"/>
    </w:p>
    <w:p w14:paraId="597023C0" w14:textId="77777777" w:rsidR="0020251E" w:rsidRDefault="0020251E" w:rsidP="0020251E">
      <w:pPr>
        <w:rPr>
          <w:rFonts w:ascii="Montserrat" w:hAnsi="Montserrat"/>
        </w:rPr>
      </w:pPr>
    </w:p>
    <w:p w14:paraId="4731AB5B" w14:textId="1D8A81FE" w:rsidR="0020251E" w:rsidRDefault="0020251E" w:rsidP="0020251E">
      <w:pPr>
        <w:rPr>
          <w:rFonts w:ascii="Montserrat" w:hAnsi="Montserrat"/>
        </w:rPr>
      </w:pPr>
      <w:r w:rsidRPr="0020251E">
        <w:rPr>
          <w:rFonts w:ascii="Montserrat" w:hAnsi="Montserrat"/>
        </w:rPr>
        <w:t xml:space="preserve">está aplicación tiene mucho futuro si mapea </w:t>
      </w:r>
      <w:proofErr w:type="spellStart"/>
      <w:r w:rsidRPr="0020251E">
        <w:rPr>
          <w:rFonts w:ascii="Montserrat" w:hAnsi="Montserrat"/>
        </w:rPr>
        <w:t>bolivia</w:t>
      </w:r>
      <w:proofErr w:type="spellEnd"/>
      <w:r w:rsidRPr="0020251E">
        <w:rPr>
          <w:rFonts w:ascii="Montserrat" w:hAnsi="Montserrat"/>
        </w:rPr>
        <w:t xml:space="preserve"> completa, con sus ciudades municipios y provincias y en cada una de ellas se pueda hacer lo que dice en el vídeo.... si se desarrolla de buena forma puedo ayudar a campos como la urbanización y planificación territorial... DE UN BOLIVIANO A OTRO BOLIVIANO FELICIDADES... TENEMOS CON QUE!</w:t>
      </w:r>
    </w:p>
    <w:p w14:paraId="31441D9D" w14:textId="77777777" w:rsidR="00177BDA" w:rsidRDefault="00177BDA" w:rsidP="0020251E">
      <w:pPr>
        <w:rPr>
          <w:rFonts w:ascii="Montserrat" w:hAnsi="Montserrat"/>
        </w:rPr>
      </w:pPr>
    </w:p>
    <w:p w14:paraId="798E9C46" w14:textId="5DA5DC75" w:rsidR="00177BDA" w:rsidRDefault="00177BDA" w:rsidP="0020251E">
      <w:pPr>
        <w:rPr>
          <w:rFonts w:ascii="Montserrat" w:hAnsi="Montserrat"/>
        </w:rPr>
      </w:pPr>
      <w:r w:rsidRPr="00177BDA">
        <w:rPr>
          <w:rFonts w:ascii="Montserrat" w:hAnsi="Montserrat"/>
        </w:rPr>
        <w:t xml:space="preserve">buen inicio a futuro agregar provincia distritos </w:t>
      </w:r>
      <w:proofErr w:type="spellStart"/>
      <w:r w:rsidRPr="00177BDA">
        <w:rPr>
          <w:rFonts w:ascii="Montserrat" w:hAnsi="Montserrat"/>
        </w:rPr>
        <w:t>etc</w:t>
      </w:r>
      <w:proofErr w:type="spellEnd"/>
      <w:r w:rsidRPr="00177BDA">
        <w:rPr>
          <w:rFonts w:ascii="Montserrat" w:hAnsi="Montserrat"/>
        </w:rPr>
        <w:t xml:space="preserve"> muy buena app</w:t>
      </w:r>
    </w:p>
    <w:p w14:paraId="538DEA29" w14:textId="72A032AF" w:rsidR="00177BDA" w:rsidRDefault="00177BDA" w:rsidP="0020251E">
      <w:pPr>
        <w:rPr>
          <w:rFonts w:ascii="Montserrat" w:hAnsi="Montserrat"/>
        </w:rPr>
      </w:pPr>
      <w:r w:rsidRPr="00177BDA">
        <w:rPr>
          <w:rFonts w:ascii="Montserrat" w:hAnsi="Montserrat"/>
        </w:rPr>
        <w:t>necesita un mapa por municipio</w:t>
      </w:r>
    </w:p>
    <w:p w14:paraId="2CE4DC27" w14:textId="26DB1C6E" w:rsidR="00177BDA" w:rsidRDefault="00177BDA" w:rsidP="0020251E">
      <w:pPr>
        <w:rPr>
          <w:rFonts w:ascii="Montserrat" w:hAnsi="Montserrat"/>
        </w:rPr>
      </w:pPr>
      <w:proofErr w:type="spellStart"/>
      <w:r w:rsidRPr="00177BDA">
        <w:rPr>
          <w:rFonts w:ascii="Montserrat" w:hAnsi="Montserrat"/>
        </w:rPr>
        <w:t>ponele</w:t>
      </w:r>
      <w:proofErr w:type="spellEnd"/>
      <w:r w:rsidRPr="00177BDA">
        <w:rPr>
          <w:rFonts w:ascii="Montserrat" w:hAnsi="Montserrat"/>
        </w:rPr>
        <w:t xml:space="preserve"> provincias o municipio</w:t>
      </w:r>
    </w:p>
    <w:p w14:paraId="384E9637" w14:textId="4F6E463F" w:rsidR="00177BDA" w:rsidRDefault="00177BDA" w:rsidP="0020251E">
      <w:pPr>
        <w:rPr>
          <w:rFonts w:ascii="Montserrat" w:hAnsi="Montserrat"/>
        </w:rPr>
      </w:pPr>
      <w:r w:rsidRPr="00177BDA">
        <w:rPr>
          <w:rFonts w:ascii="Montserrat" w:hAnsi="Montserrat"/>
        </w:rPr>
        <w:t xml:space="preserve">Está </w:t>
      </w:r>
      <w:proofErr w:type="spellStart"/>
      <w:r w:rsidRPr="00177BDA">
        <w:rPr>
          <w:rFonts w:ascii="Montserrat" w:hAnsi="Montserrat"/>
        </w:rPr>
        <w:t>chevere</w:t>
      </w:r>
      <w:proofErr w:type="spellEnd"/>
      <w:r w:rsidRPr="00177BDA">
        <w:rPr>
          <w:rFonts w:ascii="Montserrat" w:hAnsi="Montserrat"/>
        </w:rPr>
        <w:t xml:space="preserve">, pero para futuras actualizaciones sería genial que se pueda personalizar aún </w:t>
      </w:r>
      <w:proofErr w:type="spellStart"/>
      <w:r w:rsidRPr="00177BDA">
        <w:rPr>
          <w:rFonts w:ascii="Montserrat" w:hAnsi="Montserrat"/>
        </w:rPr>
        <w:t>mas</w:t>
      </w:r>
      <w:proofErr w:type="spellEnd"/>
      <w:r w:rsidRPr="00177BDA">
        <w:rPr>
          <w:rFonts w:ascii="Montserrat" w:hAnsi="Montserrat"/>
        </w:rPr>
        <w:t xml:space="preserve">, como mapas de cada departamento, que puedas poner rutas, ver los </w:t>
      </w:r>
      <w:proofErr w:type="spellStart"/>
      <w:r w:rsidRPr="00177BDA">
        <w:rPr>
          <w:rFonts w:ascii="Montserrat" w:hAnsi="Montserrat"/>
        </w:rPr>
        <w:t>rios</w:t>
      </w:r>
      <w:proofErr w:type="spellEnd"/>
      <w:r w:rsidRPr="00177BDA">
        <w:rPr>
          <w:rFonts w:ascii="Montserrat" w:hAnsi="Montserrat"/>
        </w:rPr>
        <w:t>, cordilleras u otras cosas y que puedas elegir cual mostrar y cual no, con esas cosas más esta puede ser una de las apps más útiles</w:t>
      </w:r>
    </w:p>
    <w:p w14:paraId="7C7104B0" w14:textId="77777777" w:rsidR="00177BDA" w:rsidRPr="0020251E" w:rsidRDefault="00177BDA" w:rsidP="0020251E">
      <w:pPr>
        <w:rPr>
          <w:rFonts w:ascii="Montserrat" w:hAnsi="Montserrat"/>
          <w:lang w:val="es-US"/>
        </w:rPr>
      </w:pPr>
    </w:p>
    <w:p w14:paraId="4FD8EC6C" w14:textId="77777777" w:rsidR="0020251E" w:rsidRPr="0020251E" w:rsidRDefault="0020251E" w:rsidP="00F742CD">
      <w:pPr>
        <w:rPr>
          <w:rFonts w:ascii="Montserrat" w:hAnsi="Montserrat"/>
          <w:lang w:val="es-US"/>
        </w:rPr>
      </w:pPr>
    </w:p>
    <w:sectPr w:rsidR="0020251E" w:rsidRPr="0020251E" w:rsidSect="002A3D4C">
      <w:headerReference w:type="default" r:id="rId8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9CAE" w14:textId="77777777" w:rsidR="00CA32CB" w:rsidRDefault="00CA32CB" w:rsidP="00E74320">
      <w:pPr>
        <w:spacing w:after="0" w:line="240" w:lineRule="auto"/>
      </w:pPr>
      <w:r>
        <w:separator/>
      </w:r>
    </w:p>
  </w:endnote>
  <w:endnote w:type="continuationSeparator" w:id="0">
    <w:p w14:paraId="485F7B89" w14:textId="77777777" w:rsidR="00CA32CB" w:rsidRDefault="00CA32CB" w:rsidP="00E7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8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D35B" w14:textId="77777777" w:rsidR="00CA32CB" w:rsidRDefault="00CA32CB" w:rsidP="00E74320">
      <w:pPr>
        <w:spacing w:after="0" w:line="240" w:lineRule="auto"/>
      </w:pPr>
      <w:r>
        <w:separator/>
      </w:r>
    </w:p>
  </w:footnote>
  <w:footnote w:type="continuationSeparator" w:id="0">
    <w:p w14:paraId="51A99790" w14:textId="77777777" w:rsidR="00CA32CB" w:rsidRDefault="00CA32CB" w:rsidP="00E7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24F4" w14:textId="77777777" w:rsidR="00E74320" w:rsidRDefault="00E74320">
    <w:pPr>
      <w:pStyle w:val="Encabezado"/>
    </w:pPr>
    <w:r w:rsidRPr="00E74320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63AE3CB1" wp14:editId="2E5B2F4A">
          <wp:simplePos x="0" y="0"/>
          <wp:positionH relativeFrom="page">
            <wp:posOffset>58639</wp:posOffset>
          </wp:positionH>
          <wp:positionV relativeFrom="paragraph">
            <wp:posOffset>-449580</wp:posOffset>
          </wp:positionV>
          <wp:extent cx="7681770" cy="9997864"/>
          <wp:effectExtent l="0" t="0" r="0" b="3810"/>
          <wp:wrapNone/>
          <wp:docPr id="1" name="Imagen 1" descr="C:\Users\USUARIO\Downloads\vacacionales\n4E4eC3Sgz4sAjT95jV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Downloads\vacacionales\n4E4eC3Sgz4sAjT95jV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1770" cy="99978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2F42"/>
    <w:multiLevelType w:val="multilevel"/>
    <w:tmpl w:val="5A1C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97620"/>
    <w:multiLevelType w:val="multilevel"/>
    <w:tmpl w:val="D430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4518B"/>
    <w:multiLevelType w:val="multilevel"/>
    <w:tmpl w:val="28CE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96E34"/>
    <w:multiLevelType w:val="multilevel"/>
    <w:tmpl w:val="FA9C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1488A"/>
    <w:multiLevelType w:val="multilevel"/>
    <w:tmpl w:val="10D6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7E25C3"/>
    <w:multiLevelType w:val="hybridMultilevel"/>
    <w:tmpl w:val="C136C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F64428"/>
    <w:multiLevelType w:val="hybridMultilevel"/>
    <w:tmpl w:val="0458E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77C27"/>
    <w:multiLevelType w:val="hybridMultilevel"/>
    <w:tmpl w:val="6B6C84B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5A5667"/>
    <w:multiLevelType w:val="hybridMultilevel"/>
    <w:tmpl w:val="F4D096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2F61A71"/>
    <w:multiLevelType w:val="hybridMultilevel"/>
    <w:tmpl w:val="2308709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787008">
    <w:abstractNumId w:val="4"/>
  </w:num>
  <w:num w:numId="2" w16cid:durableId="700860994">
    <w:abstractNumId w:val="9"/>
  </w:num>
  <w:num w:numId="3" w16cid:durableId="283582585">
    <w:abstractNumId w:val="7"/>
  </w:num>
  <w:num w:numId="4" w16cid:durableId="1101990977">
    <w:abstractNumId w:val="0"/>
  </w:num>
  <w:num w:numId="5" w16cid:durableId="1954288897">
    <w:abstractNumId w:val="2"/>
  </w:num>
  <w:num w:numId="6" w16cid:durableId="31423433">
    <w:abstractNumId w:val="5"/>
  </w:num>
  <w:num w:numId="7" w16cid:durableId="168831323">
    <w:abstractNumId w:val="1"/>
  </w:num>
  <w:num w:numId="8" w16cid:durableId="297075650">
    <w:abstractNumId w:val="3"/>
  </w:num>
  <w:num w:numId="9" w16cid:durableId="378013533">
    <w:abstractNumId w:val="6"/>
  </w:num>
  <w:num w:numId="10" w16cid:durableId="1298025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51E"/>
    <w:rsid w:val="00015D7B"/>
    <w:rsid w:val="00177BDA"/>
    <w:rsid w:val="0020251E"/>
    <w:rsid w:val="002A3D4C"/>
    <w:rsid w:val="00350F1C"/>
    <w:rsid w:val="00412645"/>
    <w:rsid w:val="004E193E"/>
    <w:rsid w:val="005A65F9"/>
    <w:rsid w:val="006363F9"/>
    <w:rsid w:val="006C45BB"/>
    <w:rsid w:val="00757F14"/>
    <w:rsid w:val="00766232"/>
    <w:rsid w:val="00775140"/>
    <w:rsid w:val="00783A57"/>
    <w:rsid w:val="0084559F"/>
    <w:rsid w:val="008A4F88"/>
    <w:rsid w:val="00955E00"/>
    <w:rsid w:val="00965CB7"/>
    <w:rsid w:val="009865E5"/>
    <w:rsid w:val="00A17396"/>
    <w:rsid w:val="00B541F6"/>
    <w:rsid w:val="00B81778"/>
    <w:rsid w:val="00BB6D00"/>
    <w:rsid w:val="00BF0025"/>
    <w:rsid w:val="00CA32CB"/>
    <w:rsid w:val="00CF78F2"/>
    <w:rsid w:val="00D26A85"/>
    <w:rsid w:val="00D641C4"/>
    <w:rsid w:val="00D80172"/>
    <w:rsid w:val="00D92AAA"/>
    <w:rsid w:val="00E05644"/>
    <w:rsid w:val="00E74320"/>
    <w:rsid w:val="00EC7037"/>
    <w:rsid w:val="00F2437B"/>
    <w:rsid w:val="00F33C07"/>
    <w:rsid w:val="00F742CD"/>
    <w:rsid w:val="00FD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6A288C"/>
  <w15:chartTrackingRefBased/>
  <w15:docId w15:val="{3CB83861-9856-4E73-8FE7-0273FEE3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7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4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4320"/>
  </w:style>
  <w:style w:type="paragraph" w:styleId="Piedepgina">
    <w:name w:val="footer"/>
    <w:basedOn w:val="Normal"/>
    <w:link w:val="PiedepginaCar"/>
    <w:uiPriority w:val="99"/>
    <w:unhideWhenUsed/>
    <w:rsid w:val="00E743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4320"/>
  </w:style>
  <w:style w:type="paragraph" w:styleId="NormalWeb">
    <w:name w:val="Normal (Web)"/>
    <w:basedOn w:val="Normal"/>
    <w:uiPriority w:val="99"/>
    <w:semiHidden/>
    <w:unhideWhenUsed/>
    <w:rsid w:val="00E74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rrafodelista">
    <w:name w:val="List Paragraph"/>
    <w:basedOn w:val="Normal"/>
    <w:uiPriority w:val="34"/>
    <w:qFormat/>
    <w:rsid w:val="00B81778"/>
    <w:pPr>
      <w:ind w:left="720"/>
      <w:contextualSpacing/>
    </w:pPr>
  </w:style>
  <w:style w:type="table" w:styleId="Tablanormal1">
    <w:name w:val="Plain Table 1"/>
    <w:basedOn w:val="Tablanormal"/>
    <w:uiPriority w:val="41"/>
    <w:rsid w:val="00EC70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4">
    <w:name w:val="Grid Table 5 Dark Accent 4"/>
    <w:basedOn w:val="Tablanormal"/>
    <w:uiPriority w:val="50"/>
    <w:rsid w:val="00CF78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F78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77514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42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42CD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202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tiktok.com/@gloriajmm1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ocuments\Plantillas%20personalizadas%20de%20Office\i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ite.dotx</Template>
  <TotalTime>18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Adonias F.</cp:lastModifiedBy>
  <cp:revision>1</cp:revision>
  <cp:lastPrinted>2023-02-04T14:55:00Z</cp:lastPrinted>
  <dcterms:created xsi:type="dcterms:W3CDTF">2025-10-24T19:11:00Z</dcterms:created>
  <dcterms:modified xsi:type="dcterms:W3CDTF">2025-10-24T20:33:00Z</dcterms:modified>
</cp:coreProperties>
</file>